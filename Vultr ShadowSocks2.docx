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2018.3.6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对教程的细节方面进行补充和更新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【客户端下载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】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第一次电脑系统使用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SSR/SS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客户端时，需要安装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NET Framework 4.0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，不然无法正常使用，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begin"/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instrText xml:space="preserve"> HYPERLINK "https://www.microsoft.com/zh-cn/download/details.aspx?id=17718" </w:instrTex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separate"/>
      </w:r>
      <w:r w:rsidRPr="00833C8D">
        <w:rPr>
          <w:rFonts w:ascii="Microsoft YaHei" w:eastAsia="Microsoft YaHei" w:hAnsi="Microsoft YaHei" w:cs="Microsoft YaHei" w:hint="eastAsia"/>
          <w:color w:val="0366D6"/>
          <w:sz w:val="21"/>
          <w:szCs w:val="21"/>
        </w:rPr>
        <w:t>微软官网下载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end"/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NET Framework 4.0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SSR/SS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的运行库，没有这个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SSR/SS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客户端无法正常运行。有的电脑系统可能会自带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NET Framework 4.0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Windows 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4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下载地址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5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备用下载地址</w:t>
        </w:r>
      </w:hyperlink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MAC 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6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下载地址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7" w:anchor="ab0d3c3b6ac54482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备用下载地址</w:t>
        </w:r>
      </w:hyperlink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Linux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客户端一键安装配置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8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使用脚本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(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使用方法见注释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)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或者采用图形界面的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begin"/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instrText xml:space="preserve"> HYPERLINK "https://github.com/erguotou520/electron-ssr/releases" </w:instrTex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separate"/>
      </w:r>
      <w:proofErr w:type="spellStart"/>
      <w:r w:rsidRPr="00833C8D">
        <w:rPr>
          <w:rFonts w:ascii="Segoe UI" w:eastAsia="Times New Roman" w:hAnsi="Segoe UI" w:cs="Segoe UI"/>
          <w:color w:val="0366D6"/>
          <w:sz w:val="21"/>
          <w:szCs w:val="21"/>
        </w:rPr>
        <w:t>linux</w:t>
      </w:r>
      <w:proofErr w:type="spellEnd"/>
      <w:r w:rsidRPr="00833C8D">
        <w:rPr>
          <w:rFonts w:ascii="Segoe UI" w:eastAsia="Times New Roman" w:hAnsi="Segoe UI" w:cs="Segoe UI"/>
          <w:color w:val="0366D6"/>
          <w:sz w:val="21"/>
          <w:szCs w:val="21"/>
        </w:rPr>
        <w:t xml:space="preserve"> </w:t>
      </w:r>
      <w:proofErr w:type="spellStart"/>
      <w:r w:rsidRPr="00833C8D">
        <w:rPr>
          <w:rFonts w:ascii="Segoe UI" w:eastAsia="Times New Roman" w:hAnsi="Segoe UI" w:cs="Segoe UI"/>
          <w:color w:val="0366D6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0366D6"/>
          <w:sz w:val="21"/>
          <w:szCs w:val="21"/>
        </w:rPr>
        <w:t>客户端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end"/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安卓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9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下载地址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10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备用下载地址</w:t>
        </w:r>
      </w:hyperlink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苹果手机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客户端：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Potatso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Lite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Potatso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shadowrocket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都可以作为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客户端，但这些软件目前已经在国内的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app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商店下架，可以用美区的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appid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账号来下载。但是，如果你配置的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账号兼容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客户端，或者协议选择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origin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且混淆选择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，那么你可以选择苹果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客户端软件（即协议和混淆可以不填），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APP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商店里面有很多，比如：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superwingy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firstwingy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shadowingy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wingy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+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banananet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kite-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proxy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goodshadow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icproyx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shadowrocket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等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有了客户端后我们需要自己搭建服务器创建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ss</w:t>
      </w:r>
      <w:proofErr w:type="spellEnd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/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账号才能翻墙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搭建教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30"/>
          <w:szCs w:val="30"/>
        </w:rPr>
        <w:t>程</w:t>
      </w:r>
    </w:p>
    <w:p w:rsidR="00833C8D" w:rsidRPr="00833C8D" w:rsidRDefault="00833C8D" w:rsidP="00833C8D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不怕被封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，因为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是折算成小时计费，且可以随时删除和开通服务器，新服务器就是新的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。新开服务器只需要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0.01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美元，即使你运气非常不好，开了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10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台服务器才获得没有被墙的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，总创建服务器成本也只有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0.1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美元，不到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1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块钱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30"/>
          <w:szCs w:val="30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教程很简单，整个教程分三步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第一步：购买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器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第二步：一键部署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器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第三步：一键加速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（谷歌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加速，推荐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）</w:t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25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第一步：购买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服务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器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lastRenderedPageBreak/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服务器需要选择国外的，首选国际知名的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，速度不错、稳定且性价比高，按小时计费，能够随时开通和删除服务</w:t>
      </w:r>
      <w:bookmarkStart w:id="0" w:name="_GoBack"/>
      <w:bookmarkEnd w:id="0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器，新服务器即是新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>
        <w:rPr>
          <w:rFonts w:ascii="Microsoft YaHei" w:eastAsia="Microsoft YaHei" w:hAnsi="Microsoft YaHei" w:cs="Microsoft YaHei"/>
          <w:color w:val="24292E"/>
          <w:sz w:val="21"/>
          <w:szCs w:val="21"/>
        </w:rPr>
        <w:fldChar w:fldCharType="begin"/>
      </w:r>
      <w:r>
        <w:rPr>
          <w:rFonts w:ascii="Microsoft YaHei" w:eastAsia="Microsoft YaHei" w:hAnsi="Microsoft YaHei" w:cs="Microsoft YaHei"/>
          <w:color w:val="24292E"/>
          <w:sz w:val="21"/>
          <w:szCs w:val="21"/>
        </w:rPr>
        <w:instrText xml:space="preserve"> HYPERLINK "https://www.vultr.com/?ref=7349937" </w:instrText>
      </w:r>
      <w:r>
        <w:rPr>
          <w:rFonts w:ascii="Microsoft YaHei" w:eastAsia="Microsoft YaHei" w:hAnsi="Microsoft YaHei" w:cs="Microsoft YaHei"/>
          <w:color w:val="24292E"/>
          <w:sz w:val="21"/>
          <w:szCs w:val="21"/>
        </w:rPr>
      </w:r>
      <w:r>
        <w:rPr>
          <w:rFonts w:ascii="Microsoft YaHei" w:eastAsia="Microsoft YaHei" w:hAnsi="Microsoft YaHei" w:cs="Microsoft YaHei"/>
          <w:color w:val="24292E"/>
          <w:sz w:val="21"/>
          <w:szCs w:val="21"/>
        </w:rPr>
        <w:fldChar w:fldCharType="separate"/>
      </w:r>
      <w:r w:rsidRPr="00833C8D">
        <w:rPr>
          <w:rStyle w:val="Hyperlink"/>
          <w:rFonts w:ascii="Microsoft YaHei" w:eastAsia="Microsoft YaHei" w:hAnsi="Microsoft YaHei" w:cs="Microsoft YaHei"/>
          <w:sz w:val="21"/>
          <w:szCs w:val="21"/>
        </w:rPr>
        <w:t>注册地址</w:t>
      </w:r>
      <w:r>
        <w:rPr>
          <w:rFonts w:ascii="Microsoft YaHei" w:eastAsia="Microsoft YaHei" w:hAnsi="Microsoft YaHei" w:cs="Microsoft YaHei"/>
          <w:color w:val="24292E"/>
          <w:sz w:val="21"/>
          <w:szCs w:val="21"/>
        </w:rPr>
        <w:fldChar w:fldCharType="end"/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457700" cy="571500"/>
            <wp:effectExtent l="0" t="0" r="0" b="0"/>
            <wp:docPr id="37" name="Picture 37" descr="https://camo.githubusercontent.com/e5b4fc7834baffafe9883ac40cc7f296e62f9741/68747470733a2f2f7777772e76756c74722e636f6d2f6d656469612f62616e6e65725f322e706e6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mo.githubusercontent.com/e5b4fc7834baffafe9883ac40cc7f296e62f9741/68747470733a2f2f7777772e76756c74722e636f6d2f6d656469612f62616e6e65725f322e706e67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虽然是英文界面，但是现在的浏览器都有网页翻译功能，鼠标点击右键，选择网页翻译即可翻译成中文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注册并邮件激活账号，充值后即可购买服务器。充值方式是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paypal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（首选）或支付宝，使用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paypal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有银行卡（包括信用卡）即可。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paypal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注册地址：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begin"/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instrText xml:space="preserve"> HYPERLINK "https://www.paypal.com/" </w:instrTex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separate"/>
      </w:r>
      <w:r w:rsidRPr="00833C8D">
        <w:rPr>
          <w:rFonts w:ascii="Segoe UI" w:eastAsia="Times New Roman" w:hAnsi="Segoe UI" w:cs="Segoe UI"/>
          <w:color w:val="0366D6"/>
          <w:sz w:val="21"/>
          <w:szCs w:val="21"/>
        </w:rPr>
        <w:t>https://www.paypal.com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end"/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（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paypal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是国际知名的第三方支付服务商，注册一下账号，绑定银行卡即可购买国外商品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）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2.5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月的服务器配置信息：单核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512M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内存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20G SSD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硬盘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带宽峰值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100M 500G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月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月的服务器配置信息：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单核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1G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内存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25G SSD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硬盘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带宽峰值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100M 1000G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月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月的服务器配置信息：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单核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2G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内存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40G SSD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硬盘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带宽峰值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100M 2000G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月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20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月的服务器配置信息：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2cpu 4G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内存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60G SSD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硬盘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带宽峰值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100M 3000G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月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40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月的服务器配置信息：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4cpu 8G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内存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100G SSD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硬盘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带宽峰值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100M 4000G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月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实际上是折算成小时来计费的，比如服务器是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5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1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个月，那么每小时收费为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5/30/24=0.0069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会自动从账号中扣费，只要保证账号有钱即可。如果你部署的服务器实测后速度不理想，你可以把它删掉（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destroy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），重新换个地区的服务器来部署，方便且实用。因为新的服务器就是新的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，所以当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被墙时这个方法很有用。当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被墙时，为了保证新开的服务器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和原先的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不一样，先开新服务器，开好后再删除旧服务器即可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这段时间是会计费的。同理，如果你早上删掉服务器，第二天才开通新的服务器，那么这段时间是不会计费的。在账号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Billing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选项里可以看到账户余额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温馨提醒：同样的服务器位置，不同的宽带类型和地区所搭建的账号的翻墙速度会不同，这与中国电信、中国联通、中国移动国际出口带宽和线路不同有关，所以以实测为准。可以先选定一个服务器位置来按照教程进行搭建，熟悉搭建方法，当账号搭建完成并进行了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后，测试下速度自己是否满意，如果满意那就用这个服务器位置的服务器。如果速度不太满意，就一次性开几台不同的服务器位置的服务器，然后按照同样的方法来进行搭建并测试，选择最优的，之后把其它的服务器删掉，按小时计费测试成本可以忽略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lastRenderedPageBreak/>
        <w:t>账号充值如图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10687050" cy="4476750"/>
            <wp:effectExtent l="0" t="0" r="0" b="0"/>
            <wp:docPr id="36" name="Picture 36" descr="https://raw.githubusercontent.com/Alvin9999/pac2/master/pp100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Alvin9999/pac2/master/pp100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11087100" cy="4762500"/>
            <wp:effectExtent l="0" t="0" r="0" b="0"/>
            <wp:docPr id="35" name="Picture 35" descr="https://raw.githubusercontent.com/Alvin9999/pac2/master/pp101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w.githubusercontent.com/Alvin9999/pac2/master/pp101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开通服务器步骤如图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12915900" cy="3305175"/>
            <wp:effectExtent l="0" t="0" r="0" b="9525"/>
            <wp:docPr id="34" name="Picture 34" descr="https://raw.githubusercontent.com/Alvin9999/crp_up/master/pac%E6%95%99%E7%A8%8B01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Alvin9999/crp_up/master/pac%E6%95%99%E7%A8%8B01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12668250" cy="5857875"/>
            <wp:effectExtent l="0" t="0" r="0" b="9525"/>
            <wp:docPr id="33" name="Picture 33" descr="https://raw.githubusercontent.com/Alvin9999/crp_up/master/pac%E6%95%99%E7%A8%8B02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Alvin9999/crp_up/master/pac%E6%95%99%E7%A8%8B02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12801600" cy="5772150"/>
            <wp:effectExtent l="0" t="0" r="0" b="0"/>
            <wp:docPr id="32" name="Picture 32" descr="https://raw.githubusercontent.com/Alvin9999/crp_up/master/pac%E6%95%99%E7%A8%8B04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Alvin9999/crp_up/master/pac%E6%95%99%E7%A8%8B04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选择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操作系统时，不要选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centos7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系统！点击图中的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CentOS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几个字，会弹出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centos6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，然后选中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centos6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！</w:t>
      </w:r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entos7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默认的防火墙可能会干扰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的正常连接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30"/>
          <w:szCs w:val="30"/>
        </w:rPr>
        <w:t>！</w:t>
      </w:r>
    </w:p>
    <w:p w:rsidR="00833C8D" w:rsidRPr="00833C8D" w:rsidRDefault="00833C8D" w:rsidP="00833C8D">
      <w:pPr>
        <w:spacing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接下来这一步是开启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ipv6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，选填项。如果你的电脑系统可以用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ipv6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，那么可以勾选此项。大多数用户没有这个需求，但有一些用户可能会用到，所以补充了这部分内容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105400" cy="2238375"/>
            <wp:effectExtent l="0" t="0" r="0" b="9525"/>
            <wp:docPr id="31" name="Picture 31" descr="https://raw.githubusercontent.com/Alvin9999/PAC/master/ss/ssripv6-01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Alvin9999/PAC/master/ss/ssripv6-01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完成购买后，找到系统的密码记下来，部署服务器时需要用到。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系统（推荐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centos6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）的密码获取方法如下图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12868275" cy="4533900"/>
            <wp:effectExtent l="0" t="0" r="9525" b="0"/>
            <wp:docPr id="30" name="Picture 30" descr="https://raw.githubusercontent.com/Alvin9999/crp_up/master/pac%E6%95%99%E7%A8%8B05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Alvin9999/crp_up/master/pac%E6%95%99%E7%A8%8B05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12573000" cy="4448175"/>
            <wp:effectExtent l="0" t="0" r="0" b="9525"/>
            <wp:docPr id="29" name="Picture 29" descr="https://raw.githubusercontent.com/Alvin9999/crp_up/master/pac%E6%95%99%E7%A8%8B06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Alvin9999/crp_up/master/pac%E6%95%99%E7%A8%8B06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如果你开启了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ipv6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，那么在后台的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settings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选项可以找到服务器的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ipv6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。在部署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账号时，你用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ipv6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就行。整个部署及使用过程中，记得把电脑系统开启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ipv6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喔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6848475" cy="3857625"/>
            <wp:effectExtent l="0" t="0" r="9525" b="9525"/>
            <wp:docPr id="28" name="Picture 28" descr="https://raw.githubusercontent.com/Alvin9999/PAC/master/ss/ssripv6-02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Alvin9999/PAC/master/ss/ssripv6-02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删掉服务器步骤如下图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029075" cy="952500"/>
            <wp:effectExtent l="0" t="0" r="9525" b="0"/>
            <wp:docPr id="27" name="Picture 27" descr="https://raw.githubusercontent.com/Alvin9999/PAC/master/ss/de4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Alvin9999/PAC/master/ss/de4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6610350" cy="3057525"/>
            <wp:effectExtent l="0" t="0" r="0" b="9525"/>
            <wp:docPr id="26" name="Picture 26" descr="https://raw.githubusercontent.com/Alvin9999/PAC/master/ss/de2.PN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Alvin9999/PAC/master/ss/de2.PN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3257550" cy="3200400"/>
            <wp:effectExtent l="0" t="0" r="0" b="0"/>
            <wp:docPr id="25" name="Picture 25" descr="https://raw.githubusercontent.com/Alvin9999/PAC/master/ss/de5.pn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aw.githubusercontent.com/Alvin9999/PAC/master/ss/de5.pn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39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第二步：部署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服务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器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购买服务器后，需要部署一下。因为你买的是虚拟东西，而且又远在国外，我们需要一个叫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的软件来远程部署。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windows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版下载地址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hyperlink r:id="rId37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国外云盘</w:t>
        </w:r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1</w:t>
        </w:r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</w:t>
        </w:r>
      </w:hyperlink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hyperlink r:id="rId38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国外云盘</w:t>
        </w:r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2</w:t>
        </w:r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提取密码：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666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hyperlink r:id="rId39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国外云盘</w:t>
        </w:r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3</w:t>
        </w:r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下载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密码：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123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如果你是苹果电脑操作系统，更简单，无需下载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，系统可以直接连接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。打开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终端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Terminal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），输入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ssh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root@ip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其中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“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”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替换成你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,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按回车键，然后复制粘贴密码，按回车键即可登录。粘贴密码时有可能不显示密码，但不影响，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hyperlink r:id="rId40" w:history="1">
        <w:r w:rsidRPr="00833C8D">
          <w:rPr>
            <w:rFonts w:ascii="Microsoft YaHei" w:eastAsia="Microsoft YaHei" w:hAnsi="Microsoft YaHei" w:cs="Microsoft YaHei" w:hint="eastAsia"/>
            <w:color w:val="0366D6"/>
            <w:sz w:val="21"/>
            <w:szCs w:val="21"/>
          </w:rPr>
          <w:t>参考设置方法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如果不能用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MAC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自带的终端连接的话，直接网上搜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“MAC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连接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SSH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的软件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”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，有很多，然后通过软件来连接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服务器就行，具体操作方式参考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windows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40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部署教程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下载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软件并安装后，打开软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件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743450" cy="4229100"/>
            <wp:effectExtent l="0" t="0" r="0" b="0"/>
            <wp:docPr id="24" name="Picture 24" descr="https://raw.githubusercontent.com/Alvin9999/PAC/master/xshell11.pn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raw.githubusercontent.com/Alvin9999/PAC/master/xshell11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选择文件，新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建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3486150" cy="2190750"/>
            <wp:effectExtent l="0" t="0" r="0" b="0"/>
            <wp:docPr id="23" name="Picture 23" descr="https://raw.githubusercontent.com/Alvin9999/PAC/master/xshell12.pn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raw.githubusercontent.com/Alvin9999/PAC/master/xshell12.pn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随便取个名字，然后把你的服务器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填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上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3400425" cy="2038350"/>
            <wp:effectExtent l="0" t="0" r="9525" b="0"/>
            <wp:docPr id="22" name="Picture 22" descr="https://raw.githubusercontent.com/Alvin9999/PAC/master/xshell13.pn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aw.githubusercontent.com/Alvin9999/PAC/master/xshell13.pn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连接国外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即服务器时，软件会先后提醒你输入用户名和密码，用户名默认都是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root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，密码是你购买的服务器系统的密码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如果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连不上服务器，没有弹出让你输入用户名和密码的输入框，表明你开到的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是一个被墙的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，遇到这种情况，重新开新的服务器，直到能用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30"/>
          <w:szCs w:val="30"/>
        </w:rPr>
        <w:t>连上为止，耐心点哦！如果同一个地区开了多台服务器还是不行的话，可以换其它地区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30"/>
          <w:szCs w:val="30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286250" cy="3952875"/>
            <wp:effectExtent l="0" t="0" r="0" b="9525"/>
            <wp:docPr id="21" name="Picture 21" descr="https://raw.githubusercontent.com/Alvin9999/PAC/master/xshell14.pn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raw.githubusercontent.com/Alvin9999/PAC/master/xshell14.pn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2781300" cy="600075"/>
            <wp:effectExtent l="0" t="0" r="0" b="9525"/>
            <wp:docPr id="20" name="Picture 20" descr="https://raw.githubusercontent.com/Alvin9999/PAC/master/ss/xshell2.pn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aw.githubusercontent.com/Alvin9999/PAC/master/ss/xshell2.pn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连接成功后，会出现如上图所示，之后就可以复制粘贴代码部署了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CentOS6/Debian6/Ubuntu14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ShadowsocksR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一键部署管理脚本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46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yum -y install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-N --no-check-certificate </w:t>
      </w:r>
      <w:hyperlink r:id="rId51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https://softs.fun/Bash/ssr.sh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&amp;&amp;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chmod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+x ssr.sh &amp;&amp; bash ssr.sh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备用脚本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yum -y install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-N --no-check-certificate </w:t>
      </w:r>
      <w:hyperlink r:id="rId52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https://raw.githubusercontent.com/ToyoDAdoubi/doubi/master/ssr.sh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&amp;&amp;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chmod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+x ssr.sh &amp;&amp; bash ssr.sh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———————————————————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代码分割线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————————————————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lastRenderedPageBreak/>
        <w:t>复制上面的代码到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服务器里，按回车键，脚本会自动安装，以后只需要运行这个快捷命令就可以出现下图的界面进行设置，快捷管理命令为：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bash ssr.sh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200525" cy="3676650"/>
            <wp:effectExtent l="0" t="0" r="9525" b="0"/>
            <wp:docPr id="19" name="Picture 19" descr="https://raw.githubusercontent.com/Alvin9999/PAC/master/ss/8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Alvin9999/PAC/master/ss/8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如上图出现管理界面后，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输入数字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1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来安装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服务端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。如果输入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后不能进入下一步，那么请退出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，重新连接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服务器，然后输入快捷管理命令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bash ssr.sh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再尝试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724400" cy="2190750"/>
            <wp:effectExtent l="0" t="0" r="0" b="0"/>
            <wp:docPr id="18" name="Picture 18" descr="https://raw.githubusercontent.com/Alvin9999/PAC/master/demo/31.pn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raw.githubusercontent.com/Alvin9999/PAC/master/demo/31.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根据上图提示，依次输入自己想设置的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端口和密码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(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密码建议用复杂点的字母组合，端口号为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40-65535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之间的数字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)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，回车键用于确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认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注：关于端口的设置，总的网络总端口有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万多个，理论上可以任意设置。但是有的地区需要设置特殊的端口才有效，一些特殊的端口比如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143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443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1433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3306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3389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8080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6543675" cy="3771900"/>
            <wp:effectExtent l="0" t="0" r="9525" b="0"/>
            <wp:docPr id="17" name="Picture 17" descr="https://raw.githubusercontent.com/Alvin9999/PAC/master/demo/32.pn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raw.githubusercontent.com/Alvin9999/PAC/master/demo/32.pn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如上图，选择想设置的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加密方式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，比如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，按回车键确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认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接下来是选择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协议插件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，如下图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657850" cy="2076450"/>
            <wp:effectExtent l="0" t="0" r="0" b="0"/>
            <wp:docPr id="16" name="Picture 16" descr="https://raw.githubusercontent.com/Alvin9999/PAC/master/ss/11.pn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raw.githubusercontent.com/Alvin9999/PAC/master/ss/11.pn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800600" cy="714375"/>
            <wp:effectExtent l="0" t="0" r="0" b="9525"/>
            <wp:docPr id="15" name="Picture 15" descr="https://raw.githubusercontent.com/Alvin9999/PAC/master/demo/41.PNG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aw.githubusercontent.com/Alvin9999/PAC/master/demo/41.PNG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选择并确认后，会出现上图的界面，提示你是否选择兼容原版，这里的原版指的是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客户端没有协议和混淆的选项），可以根据需求进行选择，演示选择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y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lastRenderedPageBreak/>
        <w:t>之后进行混淆插件的设置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注意：如果协议是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origin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，那么混淆也必须是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；如果协议不是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origin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，那么混淆可以是任意的。有的地区需要把混淆设置成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才好用。因为混淆不总是有效果，要看各地区的策略，有时候不混淆（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）让其看起来像随机数据更好。（特别注意：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tls</w:t>
      </w:r>
      <w:proofErr w:type="spellEnd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 xml:space="preserve"> 1.2_ticket_auth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容易受到干扰！请选择除</w:t>
      </w:r>
      <w:proofErr w:type="spellStart"/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tls</w:t>
      </w:r>
      <w:proofErr w:type="spellEnd"/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开头以外的其它混淆！！！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）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7734300" cy="1343025"/>
            <wp:effectExtent l="0" t="0" r="0" b="9525"/>
            <wp:docPr id="14" name="Picture 14" descr="https://raw.githubusercontent.com/Alvin9999/PAC/master/demo/33.png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raw.githubusercontent.com/Alvin9999/PAC/master/demo/33.png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进行混淆插件的设置后，会依次提示你对设备数、单线程限速和端口总限速进行设置，默认值是不进行限制，个人使用的话，选择默认即可，即直接敲回车键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注意：关于限制设备数，这个协议必须是非原版且不兼容原版才有效，也就是必须使用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协议的情况下，才有效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！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6962775" cy="1819275"/>
            <wp:effectExtent l="0" t="0" r="9525" b="9525"/>
            <wp:docPr id="13" name="Picture 13" descr="https://raw.githubusercontent.com/Alvin9999/PAC/master/ss/14.png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raw.githubusercontent.com/Alvin9999/PAC/master/ss/14.png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之后代码就正式自动部署了，到下图所示的位置，提示你下载文件，输入：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y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3171825" cy="914400"/>
            <wp:effectExtent l="0" t="0" r="9525" b="0"/>
            <wp:docPr id="12" name="Picture 12" descr="https://raw.githubusercontent.com/Alvin9999/PAC/master/ss/15.pn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raw.githubusercontent.com/Alvin9999/PAC/master/ss/15.pn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耐心等待一会，出现下面的界面即部署完成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667250" cy="1533525"/>
            <wp:effectExtent l="0" t="0" r="0" b="9525"/>
            <wp:docPr id="11" name="Picture 11" descr="https://raw.githubusercontent.com/Alvin9999/PAC/master/ss/16.pn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raw.githubusercontent.com/Alvin9999/PAC/master/ss/16.pn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9144000" cy="3267075"/>
            <wp:effectExtent l="0" t="0" r="0" b="9525"/>
            <wp:docPr id="10" name="Picture 10" descr="https://raw.githubusercontent.com/Alvin9999/PAC/master/demo/34.png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raw.githubusercontent.com/Alvin9999/PAC/master/demo/34.png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根据上图就可以看到自己设置的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账号信息，包括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、端口、密码、加密方式、协议插件、混淆插件，这些信息需要填入你的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客户端。如果之后想修改账号信息，直接输入快捷管理命令：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bash ssr.sh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进入管理界面，选择相应的数字来进行一键修改。例如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086225" cy="3905250"/>
            <wp:effectExtent l="0" t="0" r="9525" b="0"/>
            <wp:docPr id="9" name="Picture 9" descr="https://raw.githubusercontent.com/Alvin9999/PAC/master/ss/22.png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raw.githubusercontent.com/Alvin9999/PAC/master/ss/22.png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2695575" cy="2133600"/>
            <wp:effectExtent l="0" t="0" r="9525" b="0"/>
            <wp:docPr id="8" name="Picture 8" descr="https://raw.githubusercontent.com/Alvin9999/PAC/master/ss/23.png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raw.githubusercontent.com/Alvin9999/PAC/master/ss/23.png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脚本演示结束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此脚本是开机自动启动，部署一次即可。最后可以重启服务器确保部署生效（一般情况不重启也可以）。重启需要在命令栏里输入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reboot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，输入命令后稍微等待一会服务器就会自动重启，一般重启过程需要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2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～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分钟，重启过程中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会自动断开连接，等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重启好后才可以用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软件进行连接。如果部署过程中卡在某个位置超过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分钟，可以用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软件断开，然后重新连接你的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，再复制代码进行部署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59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lastRenderedPageBreak/>
        <w:t>第三步：一键加速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服务</w:t>
      </w:r>
      <w:r w:rsidRPr="00833C8D">
        <w:rPr>
          <w:rFonts w:ascii="Microsoft YaHei" w:eastAsia="Microsoft YaHei" w:hAnsi="Microsoft YaHei" w:cs="Microsoft YaHei"/>
          <w:b/>
          <w:bCs/>
          <w:color w:val="24292E"/>
          <w:sz w:val="21"/>
          <w:szCs w:val="21"/>
        </w:rPr>
        <w:t>器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此加速教程为谷歌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,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的服务器框架可以装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加速，加速后对速度的提升很明显，所以推荐部署加速脚本。该加速方法是开机自动启动，部署一次就可以了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按照第二步的步骤，连接服务器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，登录成功后，在命令栏里粘贴以下代码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【谷歌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加速教程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】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yum -y install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--no-check-certificate </w:t>
      </w:r>
      <w:hyperlink r:id="rId77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https://github.com/teddysun/across/raw/master/bbr.sh</w:t>
        </w:r>
      </w:hyperlink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chmod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+x bbr.sh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./bbr.sh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把上面整个代码复制后粘贴进去，不动的时候按回车，然后耐心等待，最后重启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服务器即可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演示开始，如图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复制并粘贴代码后，按回车键确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认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6715125" cy="3200400"/>
            <wp:effectExtent l="0" t="0" r="9525" b="0"/>
            <wp:docPr id="7" name="Picture 7" descr="https://raw.githubusercontent.com/Alvin9999/PAC/master/ss/18.png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raw.githubusercontent.com/Alvin9999/PAC/master/ss/18.png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如下图提示，按任意键继续部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署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114800" cy="2095500"/>
            <wp:effectExtent l="0" t="0" r="0" b="0"/>
            <wp:docPr id="6" name="Picture 6" descr="https://raw.githubusercontent.com/Alvin9999/PAC/master/ss/19.png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raw.githubusercontent.com/Alvin9999/PAC/master/ss/19.png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4410075" cy="1343025"/>
            <wp:effectExtent l="0" t="0" r="9525" b="9525"/>
            <wp:docPr id="5" name="Picture 5" descr="https://raw.githubusercontent.com/Alvin9999/PAC/master/ss/20.png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raw.githubusercontent.com/Alvin9999/PAC/master/ss/20.png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部署到上图这个位置的时候，等待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～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分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钟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562600" cy="2543175"/>
            <wp:effectExtent l="0" t="0" r="0" b="9525"/>
            <wp:docPr id="4" name="Picture 4" descr="https://raw.githubusercontent.com/Alvin9999/PAC/master/ss/21.png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raw.githubusercontent.com/Alvin9999/PAC/master/ss/21.png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最后输入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y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重启服务器，如果输入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y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提示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command not found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，接着输入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reboot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来重启服务器，确保加速生效，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加速脚本是开机自动启动，装一次就可以了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服务器重启成功并重新连接服务器后，输入命令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lsmod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| grep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如果出现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tcp_bbr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字样表示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bbr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已安装并启动成功。如图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2305050" cy="295275"/>
            <wp:effectExtent l="0" t="0" r="0" b="9525"/>
            <wp:docPr id="3" name="Picture 3" descr="https://raw.githubusercontent.com/Alvin9999/PAC/master/demo/tcp_bbr.PNG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aw.githubusercontent.com/Alvin9999/PAC/master/demo/tcp_bbr.PNG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lastRenderedPageBreak/>
        <w:pict>
          <v:rect id="_x0000_i1065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购买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服务器后，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有了，通过部署，端口、密码、加密方式、协议和混淆也有了，最后将这些信息填入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客户端就可以翻墙啦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有了账号后，打开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客户端，填上信息，这里以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windows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版的</w:t>
      </w:r>
      <w:r w:rsidRPr="00833C8D">
        <w:rPr>
          <w:rFonts w:ascii="Segoe UI" w:eastAsia="Times New Roman" w:hAnsi="Segoe UI" w:cs="Segoe UI"/>
          <w:b/>
          <w:bCs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客户端为例子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6315075" cy="4657725"/>
            <wp:effectExtent l="0" t="0" r="9525" b="9525"/>
            <wp:docPr id="2" name="Picture 2" descr="https://raw.githubusercontent.com/Alvin9999/PAC/master/demo/42.PNG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raw.githubusercontent.com/Alvin9999/PAC/master/demo/42.PNG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在对应的位置，填上服务器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、服务器端口、密码、加密方式、协议和混淆，最后将浏览器的代理设置为（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http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127.0.0.1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1080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即可。账号的端口号就是你自己设置的，而要上网的浏览器的端口号是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1080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，固定的，谷歌浏览器可以通过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SwitchyOmega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插件来设置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启动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客户端后，右键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客户端图标，选择第一个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“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系统代理模式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”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，里面有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个子选项，选择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"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全局模式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“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，之后就可以用浏览器设置好了的代理模式（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http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127.0.0.1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1080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翻墙，此模式下所有的网站都会走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代理。（适合新手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）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4124325" cy="2514600"/>
            <wp:effectExtent l="0" t="0" r="9525" b="0"/>
            <wp:docPr id="1" name="Picture 1" descr="ssr9000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sr9000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C8D" w:rsidRPr="00833C8D" w:rsidRDefault="00833C8D" w:rsidP="00833C8D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pict>
          <v:rect id="_x0000_i1068" style="width:0;height:0" o:hralign="center" o:hrstd="t" o:hr="t" fillcolor="#a0a0a0" stroked="f"/>
        </w:pic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b/>
          <w:bCs/>
          <w:color w:val="24292E"/>
          <w:sz w:val="21"/>
          <w:szCs w:val="21"/>
        </w:rPr>
        <w:t>常见问题参考解决方法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：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、用了一段时间发现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账号用不了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了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首先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ping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一下自己的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，看看能不能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ping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的通，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ping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不通那么就是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被墙了，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被墙时，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也会连接不上服务器，遇到这种情况重新部署一个新的服务器，新的服务器就是新的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。关于怎么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ping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的方法，可以自行网上搜索，或者用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xshell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软件连接服务器来判断，连不上即是被墙了。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开通和删除服务器非常方便，新服务器即新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，大多数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服务商都没有这样的服务，一般的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服务商可能会提供免费更换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次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的服务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2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、刚搭建好的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ip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能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ping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通，但是还是用不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了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首选排除杀毒软件的干扰，尤其是国产杀毒软件，比如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360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安全卫生、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360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杀毒软件、腾讯管家、金山卫生等。这些东西很容易干扰翻墙上网，如果你的电脑安装了这样的东西，建议至少翻墙时别用，最好卸载。其次，检查下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信息是否填写正确。浏览器的代理方式是否是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代理，即（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HTTP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）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127.0.0.1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1080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。如果以上条件都排除，还是用不了，那么可以更换端口、加密方式、协议、混淆，或者更换服务器位置。另外，如果你的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服务器配置的是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账号，即有协议和混淆且没有兼容原版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(SS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版），那么你必须使用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客户端来使用账号，因为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客户端没有填写协议和混淆的选项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、有的地区需要把混淆参数设置成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才好用。因为混淆不总是有效果，要看各地区的策略，有时候不混淆（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）让其看起来像随机数据更好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4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、电脑能用但手机用不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了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如果你的手机用的是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客户端，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客户端没有填协议和混淆的地方，如果你部署的协议和混淆的时候没有选择兼容原版（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版），因此手机是用不了的。这个时候你把协议弄成兼容原版、混淆也设置成兼容原版即可。或者直接将协议设置成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origin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且混淆设置成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plain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lastRenderedPageBreak/>
        <w:t>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的服务器操作系统不要用的太高，太高可能会因为系统的防火墙问题导致搭建的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账号连不上，如果你用的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centos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系统，建议用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centos6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，不要用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centos7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。如果你前面不小心装了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centos7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系统，那么只能重装系统或者重新部署新的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6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服务商提供的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服务器是单向流量计算，有的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服务商是双向流量计算，单向流量计算对于用户来说更实惠。因为我们是在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服务器上部署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服务端后，再用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客户端翻墙，所以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服务端就相当于中转，比如我们看一个视频，必然会产生流量，假如消耗流量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，那么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VPS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服务器会产生上传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和下载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流量，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服务商只计算单向的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80M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流量。如果是双向计算流量，那么会计算为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160M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流量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7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、如果你想把搭建的账号给多人使用，不用额外设置端口，因为一个账号就可以多人使用。一般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美元的服务器可以同时支持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40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人在线使用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如果想实现支持每个用户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(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端口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)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不同的加密方式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协议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混淆等，并且管理流量使用，可以参考多用户配置脚本：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-N --no-check-certificate </w:t>
      </w:r>
      <w:hyperlink r:id="rId92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https://softs.fun/Bash/ssrmu.sh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&amp;&amp;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chmod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+x ssrmu.sh &amp;&amp; bash ssrmu.sh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备用脚本：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wget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-N --no-check-certificate </w:t>
      </w:r>
      <w:hyperlink r:id="rId93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https://raw.githubusercontent.com/ToyoDAdoubi/doubi/master/ssrmu.sh</w:t>
        </w:r>
      </w:hyperlink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&amp;&amp; 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chmod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 +x ssrmu.sh &amp;&amp; bash ssrmu.sh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安装后管理命令为：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bash ssrmu.sh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br/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注意：这个多用户配置脚本和教程内容的脚本无法共存！要想用这个脚本，把之前的脚本卸载，输入管理命令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 xml:space="preserve">bash ssr.sh 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3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，卸载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ShadowsocksR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即可卸载原脚本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8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服务器每月有流量限制，超过限制后服务器不会被停止运行，但是超出的流量会被额外收费。北美和西欧地区的服务器超出流量后，多出的部分收费为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0.01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。新加坡和日本东京（日本）为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0.025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，悉尼（澳大利亚）为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0.05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美元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/G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。把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服务器删掉，开通新的服务器，流量会从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开始重新计算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9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怎样才能申请退款呢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？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vultr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和其他的国外商家一样，都是使用工单的形式与客服联系，如果需要退款，直接在后台点击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support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open ticket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新开一个工单，选择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billing question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财务问题，简单的在文本框输入你的退款理由。比如：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Please refund all the balance in my account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。工单提交以后一般很快就可以给你确认退款，若干个工作日后就会退回你的支付方式。（全额退款结束后，账号可能会被删除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）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如果英语水平不好，但是想和客服进行交流，可以用百度在线翻译，自动中文转英文和英文转中文</w:t>
      </w:r>
      <w:r w:rsidRPr="00833C8D">
        <w:rPr>
          <w:rFonts w:ascii="Microsoft YaHei" w:eastAsia="Microsoft YaHei" w:hAnsi="Microsoft YaHei" w:cs="Microsoft YaHei"/>
          <w:color w:val="24292E"/>
          <w:sz w:val="21"/>
          <w:szCs w:val="21"/>
        </w:rPr>
        <w:t>。</w:t>
      </w:r>
    </w:p>
    <w:p w:rsidR="00833C8D" w:rsidRPr="00833C8D" w:rsidRDefault="00833C8D" w:rsidP="00833C8D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10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、路由器也可以配置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账号，详见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openwrt-ssr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项目地址：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begin"/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instrText xml:space="preserve"> HYPERLINK "https://github.com/ywb94/openwrt-ssr" </w:instrTex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separate"/>
      </w:r>
      <w:r w:rsidRPr="00833C8D">
        <w:rPr>
          <w:rFonts w:ascii="Segoe UI" w:eastAsia="Times New Roman" w:hAnsi="Segoe UI" w:cs="Segoe UI"/>
          <w:color w:val="0366D6"/>
          <w:sz w:val="21"/>
          <w:szCs w:val="21"/>
        </w:rPr>
        <w:t>https://github.com/ywb94/openwrt-ssr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fldChar w:fldCharType="end"/>
      </w:r>
    </w:p>
    <w:p w:rsidR="004652BF" w:rsidRDefault="00833C8D" w:rsidP="00833C8D"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11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、如果电脑想用搭建的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</w:t>
      </w:r>
      <w:proofErr w:type="spellEnd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/</w:t>
      </w:r>
      <w:proofErr w:type="spellStart"/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ssr</w:t>
      </w:r>
      <w:proofErr w:type="spellEnd"/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账号玩游戏，即实现类似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VPN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全局代理，可以用</w:t>
      </w:r>
      <w:r w:rsidRPr="00833C8D">
        <w:rPr>
          <w:rFonts w:ascii="Segoe UI" w:eastAsia="Times New Roman" w:hAnsi="Segoe UI" w:cs="Segoe UI"/>
          <w:color w:val="24292E"/>
          <w:sz w:val="21"/>
          <w:szCs w:val="21"/>
        </w:rPr>
        <w:t>SSTAP</w:t>
      </w:r>
      <w:r w:rsidRPr="00833C8D">
        <w:rPr>
          <w:rFonts w:ascii="Microsoft YaHei" w:eastAsia="Microsoft YaHei" w:hAnsi="Microsoft YaHei" w:cs="Microsoft YaHei" w:hint="eastAsia"/>
          <w:color w:val="24292E"/>
          <w:sz w:val="21"/>
          <w:szCs w:val="21"/>
        </w:rPr>
        <w:t>，教程：</w:t>
      </w:r>
      <w:hyperlink r:id="rId94" w:history="1">
        <w:r w:rsidRPr="00833C8D">
          <w:rPr>
            <w:rFonts w:ascii="Segoe UI" w:eastAsia="Times New Roman" w:hAnsi="Segoe UI" w:cs="Segoe UI"/>
            <w:color w:val="0366D6"/>
            <w:sz w:val="21"/>
            <w:szCs w:val="21"/>
          </w:rPr>
          <w:t>https://www.jianshu.com/p/519e68b74646</w:t>
        </w:r>
      </w:hyperlink>
    </w:p>
    <w:sectPr w:rsidR="00465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C8D"/>
    <w:rsid w:val="004652BF"/>
    <w:rsid w:val="0083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E54A82-C518-476B-B314-EE548132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C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24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67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31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01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67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64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8165068">
                                                  <w:marLeft w:val="0"/>
                                                  <w:marRight w:val="0"/>
                                                  <w:marTop w:val="225"/>
                                                  <w:marBottom w:val="225"/>
                                                  <w:divBdr>
                                                    <w:top w:val="single" w:sz="12" w:space="0" w:color="FFFFFF"/>
                                                    <w:left w:val="none" w:sz="0" w:space="0" w:color="auto"/>
                                                    <w:bottom w:val="single" w:sz="12" w:space="0" w:color="FFFFFF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9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044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577803">
                                                              <w:blockQuote w:val="1"/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3642058">
                                                              <w:blockQuote w:val="1"/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Alvin9999/pac2/master/pp100.p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www.adrive.com/public/NdK3Ez/Xshell_setup_wm.exe" TargetMode="External"/><Relationship Id="rId21" Type="http://schemas.openxmlformats.org/officeDocument/2006/relationships/hyperlink" Target="https://raw.githubusercontent.com/Alvin9999/crp_up/master/pac%E6%95%99%E7%A8%8B04.png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4.png"/><Relationship Id="rId47" Type="http://schemas.openxmlformats.org/officeDocument/2006/relationships/hyperlink" Target="https://raw.githubusercontent.com/Alvin9999/PAC/master/xshell14.png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raw.githubusercontent.com/Alvin9999/PAC/master/demo/31.png" TargetMode="External"/><Relationship Id="rId63" Type="http://schemas.openxmlformats.org/officeDocument/2006/relationships/hyperlink" Target="https://raw.githubusercontent.com/Alvin9999/PAC/master/demo/33.png" TargetMode="External"/><Relationship Id="rId68" Type="http://schemas.openxmlformats.org/officeDocument/2006/relationships/image" Target="media/image26.png"/><Relationship Id="rId76" Type="http://schemas.openxmlformats.org/officeDocument/2006/relationships/image" Target="media/image30.png"/><Relationship Id="rId84" Type="http://schemas.openxmlformats.org/officeDocument/2006/relationships/hyperlink" Target="https://raw.githubusercontent.com/Alvin9999/PAC/master/ss/21.png" TargetMode="External"/><Relationship Id="rId89" Type="http://schemas.openxmlformats.org/officeDocument/2006/relationships/image" Target="media/image36.png"/><Relationship Id="rId7" Type="http://schemas.openxmlformats.org/officeDocument/2006/relationships/hyperlink" Target="https://nofile.io/f/jgMWFwCBonU" TargetMode="External"/><Relationship Id="rId71" Type="http://schemas.openxmlformats.org/officeDocument/2006/relationships/hyperlink" Target="https://raw.githubusercontent.com/Alvin9999/PAC/master/demo/34.png" TargetMode="External"/><Relationship Id="rId92" Type="http://schemas.openxmlformats.org/officeDocument/2006/relationships/hyperlink" Target="https://softs.fun/Bash/ssrmu.sh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hyperlink" Target="https://raw.githubusercontent.com/Alvin9999/PAC/master/ss/ssripv6-02.png" TargetMode="External"/><Relationship Id="rId11" Type="http://schemas.openxmlformats.org/officeDocument/2006/relationships/hyperlink" Target="https://www.vultr.com/?ref=7048874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://45.32.141.248:8000/f/d91974d046/" TargetMode="External"/><Relationship Id="rId40" Type="http://schemas.openxmlformats.org/officeDocument/2006/relationships/hyperlink" Target="http://www.cnblogs.com/ghj1976/archive/2013/04/19/3030159.html" TargetMode="External"/><Relationship Id="rId45" Type="http://schemas.openxmlformats.org/officeDocument/2006/relationships/hyperlink" Target="https://raw.githubusercontent.com/Alvin9999/PAC/master/xshell13.png" TargetMode="External"/><Relationship Id="rId53" Type="http://schemas.openxmlformats.org/officeDocument/2006/relationships/hyperlink" Target="https://raw.githubusercontent.com/Alvin9999/PAC/master/ss/8.png" TargetMode="External"/><Relationship Id="rId58" Type="http://schemas.openxmlformats.org/officeDocument/2006/relationships/image" Target="media/image21.png"/><Relationship Id="rId66" Type="http://schemas.openxmlformats.org/officeDocument/2006/relationships/image" Target="media/image25.png"/><Relationship Id="rId74" Type="http://schemas.openxmlformats.org/officeDocument/2006/relationships/image" Target="media/image29.png"/><Relationship Id="rId79" Type="http://schemas.openxmlformats.org/officeDocument/2006/relationships/image" Target="media/image31.png"/><Relationship Id="rId87" Type="http://schemas.openxmlformats.org/officeDocument/2006/relationships/image" Target="media/image35.png"/><Relationship Id="rId5" Type="http://schemas.openxmlformats.org/officeDocument/2006/relationships/hyperlink" Target="https://nofile.io/f/6Jm7WJCyOVv/ShadowsocksR-4.7.0-win.7z" TargetMode="External"/><Relationship Id="rId61" Type="http://schemas.openxmlformats.org/officeDocument/2006/relationships/hyperlink" Target="https://raw.githubusercontent.com/Alvin9999/PAC/master/demo/41.PNG" TargetMode="External"/><Relationship Id="rId82" Type="http://schemas.openxmlformats.org/officeDocument/2006/relationships/hyperlink" Target="https://raw.githubusercontent.com/Alvin9999/PAC/master/ss/20.png" TargetMode="External"/><Relationship Id="rId90" Type="http://schemas.openxmlformats.org/officeDocument/2006/relationships/hyperlink" Target="https://user-images.githubusercontent.com/12132898/32225069-cfe6195a-be7e-11e7-99e0-e2fa98f93b1f.png" TargetMode="External"/><Relationship Id="rId95" Type="http://schemas.openxmlformats.org/officeDocument/2006/relationships/fontTable" Target="fontTable.xml"/><Relationship Id="rId19" Type="http://schemas.openxmlformats.org/officeDocument/2006/relationships/hyperlink" Target="https://raw.githubusercontent.com/Alvin9999/crp_up/master/pac%E6%95%99%E7%A8%8B02.pn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raw.githubusercontent.com/Alvin9999/crp_up/master/pac%E6%95%99%E7%A8%8B06.png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raw.githubusercontent.com/Alvin9999/PAC/master/ss/de5.png" TargetMode="External"/><Relationship Id="rId43" Type="http://schemas.openxmlformats.org/officeDocument/2006/relationships/hyperlink" Target="https://raw.githubusercontent.com/Alvin9999/PAC/master/xshell12.png" TargetMode="External"/><Relationship Id="rId48" Type="http://schemas.openxmlformats.org/officeDocument/2006/relationships/image" Target="media/image17.png"/><Relationship Id="rId56" Type="http://schemas.openxmlformats.org/officeDocument/2006/relationships/image" Target="media/image20.png"/><Relationship Id="rId64" Type="http://schemas.openxmlformats.org/officeDocument/2006/relationships/image" Target="media/image24.png"/><Relationship Id="rId69" Type="http://schemas.openxmlformats.org/officeDocument/2006/relationships/hyperlink" Target="https://raw.githubusercontent.com/Alvin9999/PAC/master/ss/16.png" TargetMode="External"/><Relationship Id="rId77" Type="http://schemas.openxmlformats.org/officeDocument/2006/relationships/hyperlink" Target="https://github.com/teddysun/across/raw/master/bbr.sh" TargetMode="External"/><Relationship Id="rId8" Type="http://schemas.openxmlformats.org/officeDocument/2006/relationships/hyperlink" Target="https://github.com/the0demiurge/CharlesScripts/blob/master/charles/bin/ssr" TargetMode="External"/><Relationship Id="rId51" Type="http://schemas.openxmlformats.org/officeDocument/2006/relationships/hyperlink" Target="https://softs.fun/Bash/ssr.sh" TargetMode="External"/><Relationship Id="rId72" Type="http://schemas.openxmlformats.org/officeDocument/2006/relationships/image" Target="media/image28.png"/><Relationship Id="rId80" Type="http://schemas.openxmlformats.org/officeDocument/2006/relationships/hyperlink" Target="https://raw.githubusercontent.com/Alvin9999/PAC/master/ss/19.png" TargetMode="External"/><Relationship Id="rId85" Type="http://schemas.openxmlformats.org/officeDocument/2006/relationships/image" Target="media/image34.png"/><Relationship Id="rId93" Type="http://schemas.openxmlformats.org/officeDocument/2006/relationships/hyperlink" Target="https://raw.githubusercontent.com/ToyoDAdoubi/doubi/master/ssrmu.sh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raw.githubusercontent.com/Alvin9999/crp_up/master/pac%E6%95%99%E7%A8%8B01.png" TargetMode="External"/><Relationship Id="rId25" Type="http://schemas.openxmlformats.org/officeDocument/2006/relationships/hyperlink" Target="https://raw.githubusercontent.com/Alvin9999/crp_up/master/pac%E6%95%99%E7%A8%8B05.png" TargetMode="External"/><Relationship Id="rId33" Type="http://schemas.openxmlformats.org/officeDocument/2006/relationships/hyperlink" Target="https://raw.githubusercontent.com/Alvin9999/PAC/master/ss/de2.PNG" TargetMode="External"/><Relationship Id="rId38" Type="http://schemas.openxmlformats.org/officeDocument/2006/relationships/hyperlink" Target="https://nofile.io/f/eb5dUzYMQK4/Xshell_setup_wm.exe" TargetMode="External"/><Relationship Id="rId46" Type="http://schemas.openxmlformats.org/officeDocument/2006/relationships/image" Target="media/image16.png"/><Relationship Id="rId59" Type="http://schemas.openxmlformats.org/officeDocument/2006/relationships/hyperlink" Target="https://raw.githubusercontent.com/Alvin9999/PAC/master/ss/11.png" TargetMode="External"/><Relationship Id="rId67" Type="http://schemas.openxmlformats.org/officeDocument/2006/relationships/hyperlink" Target="https://raw.githubusercontent.com/Alvin9999/PAC/master/ss/15.png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raw.githubusercontent.com/Alvin9999/PAC/master/xshell11.png" TargetMode="External"/><Relationship Id="rId54" Type="http://schemas.openxmlformats.org/officeDocument/2006/relationships/image" Target="media/image19.png"/><Relationship Id="rId62" Type="http://schemas.openxmlformats.org/officeDocument/2006/relationships/image" Target="media/image23.png"/><Relationship Id="rId70" Type="http://schemas.openxmlformats.org/officeDocument/2006/relationships/image" Target="media/image27.png"/><Relationship Id="rId75" Type="http://schemas.openxmlformats.org/officeDocument/2006/relationships/hyperlink" Target="https://raw.githubusercontent.com/Alvin9999/PAC/master/ss/23.png" TargetMode="External"/><Relationship Id="rId83" Type="http://schemas.openxmlformats.org/officeDocument/2006/relationships/image" Target="media/image33.png"/><Relationship Id="rId88" Type="http://schemas.openxmlformats.org/officeDocument/2006/relationships/hyperlink" Target="https://raw.githubusercontent.com/Alvin9999/PAC/master/demo/42.PNG" TargetMode="External"/><Relationship Id="rId91" Type="http://schemas.openxmlformats.org/officeDocument/2006/relationships/image" Target="media/image37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hadowsocksr-backup/ShadowsocksX-NG/releases" TargetMode="External"/><Relationship Id="rId15" Type="http://schemas.openxmlformats.org/officeDocument/2006/relationships/hyperlink" Target="https://raw.githubusercontent.com/Alvin9999/pac2/master/pp101.png" TargetMode="External"/><Relationship Id="rId23" Type="http://schemas.openxmlformats.org/officeDocument/2006/relationships/hyperlink" Target="https://raw.githubusercontent.com/Alvin9999/PAC/master/ss/ssripv6-01.pn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yperlink" Target="https://raw.githubusercontent.com/Alvin9999/PAC/master/ss/xshell2.png" TargetMode="External"/><Relationship Id="rId57" Type="http://schemas.openxmlformats.org/officeDocument/2006/relationships/hyperlink" Target="https://raw.githubusercontent.com/Alvin9999/PAC/master/demo/32.png" TargetMode="External"/><Relationship Id="rId10" Type="http://schemas.openxmlformats.org/officeDocument/2006/relationships/hyperlink" Target="https://nofile.io/f/rvTJoj0h5GC/shadowsocksr-release.apk" TargetMode="External"/><Relationship Id="rId31" Type="http://schemas.openxmlformats.org/officeDocument/2006/relationships/hyperlink" Target="https://raw.githubusercontent.com/Alvin9999/PAC/master/ss/de4.PNG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raw.githubusercontent.com/ToyoDAdoubi/doubi/master/ssr.sh" TargetMode="External"/><Relationship Id="rId60" Type="http://schemas.openxmlformats.org/officeDocument/2006/relationships/image" Target="media/image22.png"/><Relationship Id="rId65" Type="http://schemas.openxmlformats.org/officeDocument/2006/relationships/hyperlink" Target="https://raw.githubusercontent.com/Alvin9999/PAC/master/ss/14.png" TargetMode="External"/><Relationship Id="rId73" Type="http://schemas.openxmlformats.org/officeDocument/2006/relationships/hyperlink" Target="https://raw.githubusercontent.com/Alvin9999/PAC/master/ss/22.png" TargetMode="External"/><Relationship Id="rId78" Type="http://schemas.openxmlformats.org/officeDocument/2006/relationships/hyperlink" Target="https://raw.githubusercontent.com/Alvin9999/PAC/master/ss/18.png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raw.githubusercontent.com/Alvin9999/PAC/master/demo/tcp_bbr.PNG" TargetMode="External"/><Relationship Id="rId94" Type="http://schemas.openxmlformats.org/officeDocument/2006/relationships/hyperlink" Target="https://www.jianshu.com/p/519e68b74646" TargetMode="External"/><Relationship Id="rId4" Type="http://schemas.openxmlformats.org/officeDocument/2006/relationships/hyperlink" Target="https://github.com/shadowsocksr-backup/shadowsocksr-csharp/releases" TargetMode="External"/><Relationship Id="rId9" Type="http://schemas.openxmlformats.org/officeDocument/2006/relationships/hyperlink" Target="https://github.com/shadowsocksr-backup/shadowsocksr-android/rel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E5A8EA64.dotm</Template>
  <TotalTime>3</TotalTime>
  <Pages>24</Pages>
  <Words>1357</Words>
  <Characters>7735</Characters>
  <Application>Microsoft Office Word</Application>
  <DocSecurity>0</DocSecurity>
  <Lines>64</Lines>
  <Paragraphs>18</Paragraphs>
  <ScaleCrop>false</ScaleCrop>
  <Company>De Lage Landen B.V.</Company>
  <LinksUpToDate>false</LinksUpToDate>
  <CharactersWithSpaces>9074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 (Jason)</dc:creator>
  <cp:keywords/>
  <dc:description/>
  <cp:lastModifiedBy>Zhang, J (Jason)</cp:lastModifiedBy>
  <cp:revision>1</cp:revision>
  <dcterms:created xsi:type="dcterms:W3CDTF">2018-03-07T02:56:00Z</dcterms:created>
  <dcterms:modified xsi:type="dcterms:W3CDTF">2018-03-07T02:59:00Z</dcterms:modified>
</cp:coreProperties>
</file>